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E60BA0" w14:paraId="5DA14C08" w14:textId="77777777" w:rsidTr="00E60BA0">
        <w:trPr>
          <w:trHeight w:val="2829"/>
          <w:jc w:val="center"/>
        </w:trPr>
        <w:tc>
          <w:tcPr>
            <w:tcW w:w="12960" w:type="dxa"/>
            <w:gridSpan w:val="5"/>
            <w:vAlign w:val="bottom"/>
          </w:tcPr>
          <w:p w14:paraId="4B46290A" w14:textId="61331547" w:rsidR="00AA0737" w:rsidRPr="00E60BA0" w:rsidRDefault="008C616B" w:rsidP="00AA0737">
            <w:pPr>
              <w:pStyle w:val="Ttulo"/>
            </w:pPr>
            <w:r w:rsidRPr="000C5A79">
              <w:rPr>
                <w:sz w:val="72"/>
                <w:szCs w:val="72"/>
              </w:rPr>
              <w:t>RECIEN ENAMORADOS</w:t>
            </w:r>
          </w:p>
        </w:tc>
      </w:tr>
      <w:tr w:rsidR="00AA0737" w:rsidRPr="00E60BA0" w14:paraId="559DCD16" w14:textId="77777777" w:rsidTr="00AA0737">
        <w:trPr>
          <w:jc w:val="center"/>
        </w:trPr>
        <w:tc>
          <w:tcPr>
            <w:tcW w:w="12960" w:type="dxa"/>
            <w:gridSpan w:val="5"/>
          </w:tcPr>
          <w:p w14:paraId="0FEEC239" w14:textId="6D3AD7C2" w:rsidR="00AA0737" w:rsidRPr="00E60BA0" w:rsidRDefault="00AA0737" w:rsidP="000C5A79">
            <w:pPr>
              <w:pStyle w:val="Subttulo"/>
              <w:jc w:val="both"/>
            </w:pPr>
          </w:p>
        </w:tc>
      </w:tr>
      <w:tr w:rsidR="00AA0737" w:rsidRPr="00E60BA0" w14:paraId="04734446" w14:textId="77777777" w:rsidTr="00AA0737">
        <w:trPr>
          <w:jc w:val="center"/>
        </w:trPr>
        <w:sdt>
          <w:sdtPr>
            <w:id w:val="-1511144004"/>
            <w:placeholder>
              <w:docPart w:val="90C4B64C203443998758C66BAA4D5DF0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21D1B0AB" w14:textId="77777777" w:rsidR="00AA0737" w:rsidRPr="00E60BA0" w:rsidRDefault="00A410FF" w:rsidP="00AA0737">
                <w:r w:rsidRPr="00E60BA0">
                  <w:rPr>
                    <w:lang w:bidi="es-ES"/>
                  </w:rPr>
                  <w:t>otorgado a</w:t>
                </w:r>
              </w:p>
            </w:tc>
          </w:sdtContent>
        </w:sdt>
      </w:tr>
      <w:tr w:rsidR="00AA0737" w:rsidRPr="00E60BA0" w14:paraId="39DD4E05" w14:textId="77777777" w:rsidTr="00AA0737">
        <w:trPr>
          <w:jc w:val="center"/>
        </w:trPr>
        <w:tc>
          <w:tcPr>
            <w:tcW w:w="12960" w:type="dxa"/>
            <w:gridSpan w:val="5"/>
          </w:tcPr>
          <w:p w14:paraId="3B6AFA16" w14:textId="77777777" w:rsidR="00AA0737" w:rsidRPr="000C5A79" w:rsidRDefault="008325D4" w:rsidP="00AA0737">
            <w:pPr>
              <w:pStyle w:val="Nombre"/>
              <w:rPr>
                <w:sz w:val="44"/>
                <w:szCs w:val="66"/>
              </w:rPr>
            </w:pPr>
            <w:r w:rsidRPr="000C5A79">
              <w:rPr>
                <w:sz w:val="44"/>
                <w:szCs w:val="66"/>
              </w:rPr>
              <w:t>[pro.</w:t>
            </w:r>
            <w:r w:rsidR="00CB0FFB" w:rsidRPr="000C5A79">
              <w:rPr>
                <w:sz w:val="44"/>
                <w:szCs w:val="66"/>
              </w:rPr>
              <w:t>nomprofesor</w:t>
            </w:r>
            <w:r w:rsidRPr="000C5A79">
              <w:rPr>
                <w:sz w:val="44"/>
                <w:szCs w:val="66"/>
              </w:rPr>
              <w:t>]</w:t>
            </w:r>
          </w:p>
          <w:p w14:paraId="550EF517" w14:textId="202627A2" w:rsidR="000C5A79" w:rsidRPr="00E60BA0" w:rsidRDefault="000C5A79" w:rsidP="00AA0737">
            <w:pPr>
              <w:pStyle w:val="Nombre"/>
            </w:pPr>
            <w:r w:rsidRPr="000C5A79">
              <w:rPr>
                <w:sz w:val="44"/>
                <w:szCs w:val="66"/>
              </w:rPr>
              <w:t>[pro.</w:t>
            </w:r>
            <w:r>
              <w:rPr>
                <w:sz w:val="44"/>
                <w:szCs w:val="66"/>
              </w:rPr>
              <w:t>otroprofesor</w:t>
            </w:r>
            <w:r w:rsidRPr="000C5A79">
              <w:rPr>
                <w:sz w:val="44"/>
                <w:szCs w:val="66"/>
              </w:rPr>
              <w:t>]</w:t>
            </w:r>
          </w:p>
        </w:tc>
      </w:tr>
      <w:tr w:rsidR="00AA0737" w:rsidRPr="00E60BA0" w14:paraId="784C3FCE" w14:textId="7777777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14:paraId="75E89FED" w14:textId="57756300" w:rsidR="00AA0737" w:rsidRPr="00E60BA0" w:rsidRDefault="000C5A79" w:rsidP="000C5A79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5984A68" wp14:editId="410A2E2D">
                  <wp:simplePos x="0" y="0"/>
                  <wp:positionH relativeFrom="column">
                    <wp:posOffset>1314450</wp:posOffset>
                  </wp:positionH>
                  <wp:positionV relativeFrom="paragraph">
                    <wp:posOffset>205105</wp:posOffset>
                  </wp:positionV>
                  <wp:extent cx="1857375" cy="1167765"/>
                  <wp:effectExtent l="0" t="0" r="0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95332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16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A067C" w:rsidRPr="00E60BA0" w14:paraId="07219999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2038B3A7" w14:textId="53C5ED44" w:rsidR="008A067C" w:rsidRPr="00E60BA0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3A50E436" w14:textId="6FF9A680" w:rsidR="008A067C" w:rsidRPr="00E60BA0" w:rsidRDefault="00570617" w:rsidP="00EB0EB1">
            <w:r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[onshow.x;ope=changepic]</w:t>
            </w:r>
          </w:p>
        </w:tc>
        <w:tc>
          <w:tcPr>
            <w:tcW w:w="1260" w:type="dxa"/>
          </w:tcPr>
          <w:p w14:paraId="4C4FBD97" w14:textId="77777777" w:rsidR="008A067C" w:rsidRPr="00E60BA0" w:rsidRDefault="008A067C" w:rsidP="00AA0737"/>
        </w:tc>
        <w:tc>
          <w:tcPr>
            <w:tcW w:w="3330" w:type="dxa"/>
            <w:vAlign w:val="bottom"/>
          </w:tcPr>
          <w:p w14:paraId="2A2918C2" w14:textId="4CF9B598" w:rsidR="008A067C" w:rsidRPr="00E60BA0" w:rsidRDefault="0016483A" w:rsidP="000969CA">
            <w:r>
              <w:t>[pro.</w:t>
            </w:r>
            <w:r w:rsidR="00CB0FFB">
              <w:t>fechaprofesor</w:t>
            </w:r>
            <w:r>
              <w:t>]</w:t>
            </w:r>
          </w:p>
        </w:tc>
        <w:tc>
          <w:tcPr>
            <w:tcW w:w="2250" w:type="dxa"/>
            <w:vAlign w:val="bottom"/>
          </w:tcPr>
          <w:p w14:paraId="05A78839" w14:textId="77777777" w:rsidR="008A067C" w:rsidRPr="00E60BA0" w:rsidRDefault="008A067C" w:rsidP="00AA0737">
            <w:pPr>
              <w:jc w:val="left"/>
            </w:pPr>
          </w:p>
        </w:tc>
      </w:tr>
      <w:tr w:rsidR="008A067C" w:rsidRPr="00E60BA0" w14:paraId="39EF58E3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2F0E4079" w14:textId="244D242A" w:rsidR="008A067C" w:rsidRPr="00E60BA0" w:rsidRDefault="008A067C" w:rsidP="008A067C"/>
        </w:tc>
        <w:tc>
          <w:tcPr>
            <w:tcW w:w="5310" w:type="dxa"/>
            <w:vAlign w:val="center"/>
          </w:tcPr>
          <w:p w14:paraId="50CC3D25" w14:textId="15CBE83F" w:rsidR="008A067C" w:rsidRPr="00E60BA0" w:rsidRDefault="003B479C" w:rsidP="008A067C">
            <w:r>
              <w:t>Firma de</w:t>
            </w:r>
            <w:r w:rsidR="00A7515B">
              <w:t xml:space="preserve"> los novios</w:t>
            </w:r>
          </w:p>
        </w:tc>
        <w:tc>
          <w:tcPr>
            <w:tcW w:w="1260" w:type="dxa"/>
            <w:vAlign w:val="center"/>
          </w:tcPr>
          <w:p w14:paraId="46529074" w14:textId="77777777" w:rsidR="008A067C" w:rsidRPr="00E60BA0" w:rsidRDefault="008A067C" w:rsidP="008A067C"/>
        </w:tc>
        <w:sdt>
          <w:sdtPr>
            <w:id w:val="1936019596"/>
            <w:placeholder>
              <w:docPart w:val="49A4A3079C0E4237925D383ADE2F7018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14:paraId="687C8E13" w14:textId="77777777" w:rsidR="008A067C" w:rsidRPr="00E60BA0" w:rsidRDefault="008A067C" w:rsidP="008A067C">
                <w:r w:rsidRPr="00E60BA0">
                  <w:rPr>
                    <w:lang w:bidi="es-ES"/>
                  </w:rPr>
                  <w:t>Fecha</w:t>
                </w:r>
              </w:p>
            </w:tc>
          </w:sdtContent>
        </w:sdt>
        <w:tc>
          <w:tcPr>
            <w:tcW w:w="2250" w:type="dxa"/>
            <w:vAlign w:val="center"/>
          </w:tcPr>
          <w:p w14:paraId="0D636A3D" w14:textId="77777777" w:rsidR="008A067C" w:rsidRPr="00E60BA0" w:rsidRDefault="008A067C" w:rsidP="008A067C"/>
        </w:tc>
      </w:tr>
    </w:tbl>
    <w:p w14:paraId="2E31D52E" w14:textId="77777777" w:rsidR="00A410FF" w:rsidRPr="00E60BA0" w:rsidRDefault="00A410FF" w:rsidP="00AA0737">
      <w:pPr>
        <w:pStyle w:val="Textoindependiente"/>
      </w:pPr>
    </w:p>
    <w:sectPr w:rsidR="00A410FF" w:rsidRPr="00E60BA0" w:rsidSect="00E60BA0">
      <w:headerReference w:type="default" r:id="rId10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E528B" w14:textId="77777777" w:rsidR="009140BE" w:rsidRDefault="009140BE" w:rsidP="003F140B">
      <w:r>
        <w:separator/>
      </w:r>
    </w:p>
  </w:endnote>
  <w:endnote w:type="continuationSeparator" w:id="0">
    <w:p w14:paraId="5DA2381B" w14:textId="77777777" w:rsidR="009140BE" w:rsidRDefault="009140BE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11ED1" w14:textId="77777777" w:rsidR="009140BE" w:rsidRDefault="009140BE" w:rsidP="003F140B">
      <w:r>
        <w:separator/>
      </w:r>
    </w:p>
  </w:footnote>
  <w:footnote w:type="continuationSeparator" w:id="0">
    <w:p w14:paraId="1EBA2827" w14:textId="77777777" w:rsidR="009140BE" w:rsidRDefault="009140BE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B0148" w14:textId="77777777" w:rsidR="00657B53" w:rsidRPr="00E60BA0" w:rsidRDefault="008A067C" w:rsidP="003F140B">
    <w:pPr>
      <w:pStyle w:val="Encabezado"/>
    </w:pPr>
    <w:r w:rsidRPr="00E60BA0">
      <w:rPr>
        <w:noProof/>
        <w:lang w:bidi="es-E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A839111" wp14:editId="6460FBEF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Formas de esquina y marco del diseño de fo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b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b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b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41"/>
                        <wps:cNvSpPr>
                          <a:spLocks/>
                        </wps:cNvSpPr>
                        <wps:spPr bwMode="auto">
                          <a:xfrm>
                            <a:off x="5364" y="6900"/>
                            <a:ext cx="504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42"/>
                        <wps:cNvSpPr>
                          <a:spLocks/>
                        </wps:cNvSpPr>
                        <wps:spPr bwMode="auto">
                          <a:xfrm>
                            <a:off x="2220" y="1017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43"/>
                        <wps:cNvSpPr>
                          <a:spLocks/>
                        </wps:cNvSpPr>
                        <wps:spPr bwMode="auto">
                          <a:xfrm>
                            <a:off x="8817" y="1017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B7E986A" id="Grupo 18" o:spid="_x0000_s1026" alt="Formas de esquina y marco del diseño de fo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b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b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b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b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b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b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b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b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b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b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b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b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b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b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bre 41" o:spid="_x0000_s1042" style="position:absolute;left:5364;top:6900;width:504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5041,0" o:connectangles="0,0"/>
                </v:shape>
                <v:shape id="Forma libre 42" o:spid="_x0000_s1043" style="position:absolute;left:2220;top:1017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bre 43" o:spid="_x0000_s1044" style="position:absolute;left:8817;top:1017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60BA0">
      <w:rPr>
        <w:noProof/>
        <w:lang w:bidi="es-ES"/>
      </w:rPr>
      <w:drawing>
        <wp:anchor distT="0" distB="0" distL="114300" distR="114300" simplePos="0" relativeHeight="251656191" behindDoc="1" locked="0" layoutInCell="1" allowOverlap="1" wp14:anchorId="77ADF9F4" wp14:editId="685B08B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1" name="Imagen 21" descr="Imagen de fondo. Líneas. Opac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CE4524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54458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54C9D8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C224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F8D6D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2C79C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B8B7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9EE7C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E0C79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0AC166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2744F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612353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BC278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FFB"/>
    <w:rsid w:val="00003AE1"/>
    <w:rsid w:val="0006192F"/>
    <w:rsid w:val="00081DE1"/>
    <w:rsid w:val="00082AF7"/>
    <w:rsid w:val="000969CA"/>
    <w:rsid w:val="000C5A79"/>
    <w:rsid w:val="000D4232"/>
    <w:rsid w:val="00105822"/>
    <w:rsid w:val="0016483A"/>
    <w:rsid w:val="001B24AF"/>
    <w:rsid w:val="00276F7D"/>
    <w:rsid w:val="00291904"/>
    <w:rsid w:val="0029459E"/>
    <w:rsid w:val="002F676A"/>
    <w:rsid w:val="00317036"/>
    <w:rsid w:val="003B479C"/>
    <w:rsid w:val="003F140B"/>
    <w:rsid w:val="00455D3B"/>
    <w:rsid w:val="0048574A"/>
    <w:rsid w:val="004B2BE0"/>
    <w:rsid w:val="004E338A"/>
    <w:rsid w:val="0050334E"/>
    <w:rsid w:val="00546B4B"/>
    <w:rsid w:val="00570617"/>
    <w:rsid w:val="006020E3"/>
    <w:rsid w:val="00607ED4"/>
    <w:rsid w:val="00657B53"/>
    <w:rsid w:val="0069082D"/>
    <w:rsid w:val="006B72BC"/>
    <w:rsid w:val="006F398B"/>
    <w:rsid w:val="0081636F"/>
    <w:rsid w:val="008163FF"/>
    <w:rsid w:val="008325D4"/>
    <w:rsid w:val="00877599"/>
    <w:rsid w:val="008A067C"/>
    <w:rsid w:val="008C0971"/>
    <w:rsid w:val="008C616B"/>
    <w:rsid w:val="009140BE"/>
    <w:rsid w:val="009E0DBA"/>
    <w:rsid w:val="00A1495F"/>
    <w:rsid w:val="00A410FF"/>
    <w:rsid w:val="00A47863"/>
    <w:rsid w:val="00A5104C"/>
    <w:rsid w:val="00A7515B"/>
    <w:rsid w:val="00AA0737"/>
    <w:rsid w:val="00AB489F"/>
    <w:rsid w:val="00AD4B3C"/>
    <w:rsid w:val="00B23A31"/>
    <w:rsid w:val="00BC2478"/>
    <w:rsid w:val="00C00949"/>
    <w:rsid w:val="00CB0FFB"/>
    <w:rsid w:val="00CC06F7"/>
    <w:rsid w:val="00D81842"/>
    <w:rsid w:val="00DA11A9"/>
    <w:rsid w:val="00E25F90"/>
    <w:rsid w:val="00E31E21"/>
    <w:rsid w:val="00E60BA0"/>
    <w:rsid w:val="00E932A9"/>
    <w:rsid w:val="00EB0EB1"/>
    <w:rsid w:val="00ED586A"/>
    <w:rsid w:val="00EF16E7"/>
    <w:rsid w:val="00F039ED"/>
    <w:rsid w:val="00F27D4F"/>
    <w:rsid w:val="00F35951"/>
    <w:rsid w:val="00F8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6B3B33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ar"/>
    <w:uiPriority w:val="9"/>
    <w:rsid w:val="006F398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398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398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398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398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398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398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398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398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6F398B"/>
    <w:rPr>
      <w:i w:val="0"/>
      <w:iCs w:val="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rrafodelista">
    <w:name w:val="List Paragraph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customStyle="1" w:styleId="Tabladeprrafo">
    <w:name w:val="Tabla de párrafo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iedepgina">
    <w:name w:val="footer"/>
    <w:basedOn w:val="Normal"/>
    <w:link w:val="Piedepgina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6F398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ar">
    <w:name w:val="Título Car"/>
    <w:basedOn w:val="Fuentedeprrafopredeter"/>
    <w:link w:val="Ttulo"/>
    <w:uiPriority w:val="10"/>
    <w:rsid w:val="006F398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Textoindependiente"/>
    <w:next w:val="Normal"/>
    <w:link w:val="SubttuloCar"/>
    <w:uiPriority w:val="11"/>
    <w:qFormat/>
    <w:rsid w:val="006F398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ar">
    <w:name w:val="Subtítulo Car"/>
    <w:basedOn w:val="Fuentedeprrafopredeter"/>
    <w:link w:val="Subttulo"/>
    <w:uiPriority w:val="11"/>
    <w:rsid w:val="006F398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bre">
    <w:name w:val="Nombre"/>
    <w:basedOn w:val="Textoindependiente"/>
    <w:uiPriority w:val="1"/>
    <w:qFormat/>
    <w:rsid w:val="006F398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laconcuadrcula">
    <w:name w:val="Table Grid"/>
    <w:basedOn w:val="Tablanormal"/>
    <w:uiPriority w:val="39"/>
    <w:rsid w:val="006F3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F398B"/>
    <w:rPr>
      <w:rFonts w:ascii="Century Schoolbook" w:hAnsi="Century Schoolbook"/>
      <w:color w:val="808080"/>
    </w:rPr>
  </w:style>
  <w:style w:type="character" w:styleId="Mencionar">
    <w:name w:val="Mention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F398B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6F398B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F398B"/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cinHTML">
    <w:name w:val="HTML Definition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6F398B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character" w:styleId="TecladoHTML">
    <w:name w:val="HTML Keyboard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F398B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F398B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F398B"/>
    <w:pPr>
      <w:spacing w:after="100"/>
      <w:ind w:left="56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F398B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F398B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F398B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F398B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F398B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F398B"/>
    <w:pPr>
      <w:spacing w:after="100"/>
      <w:ind w:left="2240"/>
    </w:pPr>
  </w:style>
  <w:style w:type="character" w:customStyle="1" w:styleId="Ttulo1Car">
    <w:name w:val="Título 1 Car"/>
    <w:basedOn w:val="Fuentedeprrafopredeter"/>
    <w:link w:val="Ttulo1"/>
    <w:uiPriority w:val="9"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398B"/>
    <w:pPr>
      <w:outlineLvl w:val="9"/>
    </w:pPr>
  </w:style>
  <w:style w:type="character" w:styleId="Referenciasutil">
    <w:name w:val="Subtle Reference"/>
    <w:basedOn w:val="Fuentedeprrafopredeter"/>
    <w:uiPriority w:val="31"/>
    <w:semiHidden/>
    <w:rsid w:val="006F398B"/>
    <w:rPr>
      <w:rFonts w:ascii="Century Schoolbook" w:hAnsi="Century Schoolbook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6F398B"/>
    <w:rPr>
      <w:rFonts w:ascii="Century Schoolbook" w:hAnsi="Century Schoolbook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F398B"/>
  </w:style>
  <w:style w:type="character" w:styleId="Ttulodellibro">
    <w:name w:val="Book Title"/>
    <w:basedOn w:val="Fuentedeprrafopredeter"/>
    <w:uiPriority w:val="33"/>
    <w:semiHidden/>
    <w:rsid w:val="006F398B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F39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F398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F398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F398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F398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F398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F398B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F398B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F398B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F398B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F398B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F398B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F398B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F398B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F398B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F398B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F398B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F398B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F398B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F398B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F398B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F398B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F398B"/>
  </w:style>
  <w:style w:type="paragraph" w:styleId="Textomacro">
    <w:name w:val="macro"/>
    <w:link w:val="TextomacroCar"/>
    <w:uiPriority w:val="99"/>
    <w:semiHidden/>
    <w:unhideWhenUsed/>
    <w:rsid w:val="006F398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Remitedesobre">
    <w:name w:val="envelope return"/>
    <w:basedOn w:val="Normal"/>
    <w:uiPriority w:val="99"/>
    <w:semiHidden/>
    <w:unhideWhenUsed/>
    <w:rsid w:val="006F398B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F398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F398B"/>
    <w:pPr>
      <w:ind w:left="280" w:hanging="28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F398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6F398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6F398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is">
    <w:name w:val="Emphasis"/>
    <w:basedOn w:val="Fuentedeprrafopredeter"/>
    <w:uiPriority w:val="20"/>
    <w:semiHidden/>
    <w:rsid w:val="006F398B"/>
    <w:rPr>
      <w:rFonts w:ascii="Century Schoolbook" w:hAnsi="Century Schoolbook"/>
      <w:i/>
      <w:iCs/>
    </w:rPr>
  </w:style>
  <w:style w:type="table" w:styleId="Listavistosa">
    <w:name w:val="Colorful List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F398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F398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F398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ario">
    <w:name w:val="annotation reference"/>
    <w:basedOn w:val="Fuentedeprrafopredeter"/>
    <w:uiPriority w:val="99"/>
    <w:semiHidden/>
    <w:unhideWhenUsed/>
    <w:rsid w:val="006F398B"/>
    <w:rPr>
      <w:rFonts w:ascii="Century Schoolbook" w:hAnsi="Century Schoolbook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6F398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6F398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398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398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398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398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6F398B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6F398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F39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F39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F398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F398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F398B"/>
  </w:style>
  <w:style w:type="character" w:customStyle="1" w:styleId="FechaCar">
    <w:name w:val="Fecha Car"/>
    <w:basedOn w:val="Fuentedeprrafopredeter"/>
    <w:link w:val="Fech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semiHidden/>
    <w:rsid w:val="006F398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6F398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semiHidden/>
    <w:rsid w:val="006F398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6F398B"/>
    <w:rPr>
      <w:rFonts w:ascii="Times New Roman" w:hAnsi="Times New Roman" w:cs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6F398B"/>
    <w:rPr>
      <w:rFonts w:ascii="Century Schoolbook" w:hAnsi="Century Schoolbook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6F398B"/>
    <w:rPr>
      <w:rFonts w:ascii="Century Schoolbook" w:hAnsi="Century Schoolbook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F398B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F398B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F398B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F398B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F398B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F398B"/>
    <w:pPr>
      <w:ind w:firstLine="360"/>
    </w:pPr>
    <w:rPr>
      <w:i/>
      <w:iCs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F398B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normal">
    <w:name w:val="Normal Indent"/>
    <w:basedOn w:val="Normal"/>
    <w:uiPriority w:val="99"/>
    <w:semiHidden/>
    <w:unhideWhenUsed/>
    <w:rsid w:val="006F398B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F398B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moderna">
    <w:name w:val="Table Contemporary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F398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2">
    <w:name w:val="List Table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3">
    <w:name w:val="List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F398B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F398B"/>
  </w:style>
  <w:style w:type="character" w:customStyle="1" w:styleId="SaludoCar">
    <w:name w:val="Saludo Car"/>
    <w:basedOn w:val="Fuentedeprrafopredeter"/>
    <w:link w:val="Salu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olumnas1">
    <w:name w:val="Table Column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F398B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bsica1">
    <w:name w:val="Table Simp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F398B"/>
    <w:pPr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F398B"/>
    <w:pPr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F398B"/>
    <w:pPr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F398B"/>
    <w:pPr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F398B"/>
    <w:pPr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F398B"/>
    <w:pPr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F398B"/>
    <w:pPr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F398B"/>
    <w:pPr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F398B"/>
    <w:pPr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F398B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F398B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F398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6F398B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uadrcula1">
    <w:name w:val="Table Grid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F39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3">
    <w:name w:val="Grid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F398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character" w:styleId="Nmerodelnea">
    <w:name w:val="lin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table" w:styleId="Tablaconefectos3D1">
    <w:name w:val="Table 3D effect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6F398B"/>
    <w:rPr>
      <w:rFonts w:ascii="Century Schoolbook" w:hAnsi="Century Schoolbook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F398B"/>
    <w:rPr>
      <w:rFonts w:ascii="Century Schoolbook" w:hAnsi="Century Schoolbook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6F398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398B"/>
    <w:pPr>
      <w:spacing w:after="200"/>
    </w:pPr>
    <w:rPr>
      <w:i w:val="0"/>
      <w:iCs w:val="0"/>
      <w:color w:val="414042" w:themeColor="text2"/>
      <w:sz w:val="18"/>
      <w:szCs w:val="18"/>
    </w:rPr>
  </w:style>
  <w:style w:type="character" w:customStyle="1" w:styleId="pun">
    <w:name w:val="pun"/>
    <w:basedOn w:val="Fuentedeprrafopredeter"/>
    <w:rsid w:val="00EB0EB1"/>
  </w:style>
  <w:style w:type="character" w:customStyle="1" w:styleId="pln">
    <w:name w:val="pln"/>
    <w:basedOn w:val="Fuentedeprrafopredeter"/>
    <w:rsid w:val="00EB0EB1"/>
  </w:style>
  <w:style w:type="character" w:customStyle="1" w:styleId="kwd">
    <w:name w:val="kwd"/>
    <w:basedOn w:val="Fuentedeprrafopredeter"/>
    <w:rsid w:val="00EB0EB1"/>
  </w:style>
  <w:style w:type="character" w:customStyle="1" w:styleId="lit">
    <w:name w:val="lit"/>
    <w:basedOn w:val="Fuentedeprrafopredeter"/>
    <w:rsid w:val="00EB0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7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erson\AppData\Local\Microsoft\Office\16.0\DTS\es-ES%7bCA6F8B8E-655B-496D-AAC1-0AE75044E2D5%7d\%7b92F5F458-0E45-46D4-97D6-12A236E217D9%7dtf7850073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0C4B64C203443998758C66BAA4D5D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B835AB-B619-4235-93B3-E05AE6A7E4D7}"/>
      </w:docPartPr>
      <w:docPartBody>
        <w:p w:rsidR="004057FB" w:rsidRDefault="002E0BAE">
          <w:pPr>
            <w:pStyle w:val="90C4B64C203443998758C66BAA4D5DF0"/>
          </w:pPr>
          <w:r w:rsidRPr="00AA0737">
            <w:rPr>
              <w:lang w:bidi="es-ES"/>
            </w:rPr>
            <w:t>otorgado a</w:t>
          </w:r>
        </w:p>
      </w:docPartBody>
    </w:docPart>
    <w:docPart>
      <w:docPartPr>
        <w:name w:val="49A4A3079C0E4237925D383ADE2F7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DA954-4D3C-4ACF-BDC2-0C2584724D8C}"/>
      </w:docPartPr>
      <w:docPartBody>
        <w:p w:rsidR="004057FB" w:rsidRDefault="002E0BAE">
          <w:pPr>
            <w:pStyle w:val="49A4A3079C0E4237925D383ADE2F7018"/>
          </w:pPr>
          <w:r w:rsidRPr="00AA0737">
            <w:rPr>
              <w:lang w:bidi="es-ES"/>
            </w:rPr>
            <w:t>Fecha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BAE"/>
    <w:rsid w:val="00081A59"/>
    <w:rsid w:val="000A1425"/>
    <w:rsid w:val="001F0757"/>
    <w:rsid w:val="002E0BAE"/>
    <w:rsid w:val="004057FB"/>
    <w:rsid w:val="004E06F9"/>
    <w:rsid w:val="0050322D"/>
    <w:rsid w:val="0053578B"/>
    <w:rsid w:val="00573E94"/>
    <w:rsid w:val="006A0FF4"/>
    <w:rsid w:val="006D2806"/>
    <w:rsid w:val="007B362E"/>
    <w:rsid w:val="009F6A39"/>
    <w:rsid w:val="00AB69A2"/>
    <w:rsid w:val="00C63C39"/>
    <w:rsid w:val="00CF25EB"/>
    <w:rsid w:val="00CF3EFA"/>
    <w:rsid w:val="00D549F2"/>
    <w:rsid w:val="00EA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0C4B64C203443998758C66BAA4D5DF0">
    <w:name w:val="90C4B64C203443998758C66BAA4D5DF0"/>
  </w:style>
  <w:style w:type="paragraph" w:customStyle="1" w:styleId="49A4A3079C0E4237925D383ADE2F7018">
    <w:name w:val="49A4A3079C0E4237925D383ADE2F70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{92F5F458-0E45-46D4-97D6-12A236E217D9}tf78500733.dotx</Template>
  <TotalTime>0</TotalTime>
  <Pages>1</Pages>
  <Words>24</Words>
  <Characters>134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2020-06-03T20:04:00Z</dcterms:created>
  <dcterms:modified xsi:type="dcterms:W3CDTF">2021-11-10T06:13:00Z</dcterms:modified>
</cp:coreProperties>
</file>